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1EB" w:rsidRDefault="001629AC" w:rsidP="00285838">
      <w:pPr>
        <w:jc w:val="center"/>
        <w:rPr>
          <w:b/>
        </w:rPr>
      </w:pPr>
      <w:r>
        <w:rPr>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81pt">
            <v:imagedata r:id="rId7" o:title="Logo Rangel &amp; Serrano Bueno"/>
          </v:shape>
        </w:pict>
      </w:r>
    </w:p>
    <w:p w:rsidR="006701EB" w:rsidRDefault="00E82442" w:rsidP="006701EB">
      <w:pPr>
        <w:jc w:val="center"/>
        <w:rPr>
          <w:b/>
        </w:rPr>
      </w:pPr>
      <w:r>
        <w:rPr>
          <w:b/>
        </w:rPr>
        <w:t>RESERVA DE COMPRA DE VEHÍCULO</w:t>
      </w:r>
    </w:p>
    <w:p w:rsidR="00E82442" w:rsidRDefault="00E82442" w:rsidP="006701EB">
      <w:pPr>
        <w:jc w:val="center"/>
        <w:rPr>
          <w:b/>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533"/>
      </w:tblGrid>
      <w:tr w:rsidR="00E82442" w:rsidRPr="00BA0C07" w:rsidTr="009E5B92">
        <w:tc>
          <w:tcPr>
            <w:tcW w:w="4390" w:type="dxa"/>
          </w:tcPr>
          <w:p w:rsidR="00E82442" w:rsidRDefault="00E82442" w:rsidP="0066371C">
            <w:pPr>
              <w:pStyle w:val="Ttulo1"/>
              <w:outlineLvl w:val="0"/>
            </w:pPr>
            <w:r>
              <w:t>VENDEDOR:</w:t>
            </w:r>
          </w:p>
          <w:p w:rsidR="00E82442" w:rsidRDefault="009E5B92" w:rsidP="0066371C">
            <w:r w:rsidRPr="009E5B92">
              <w:rPr>
                <w:b/>
              </w:rPr>
              <w:t>NOMBRE:</w:t>
            </w:r>
            <w:r>
              <w:t xml:space="preserve"> </w:t>
            </w:r>
            <w:r w:rsidR="00E82442" w:rsidRPr="00924FAE">
              <w:t>RANGEL &amp; SERRANO, S.L.</w:t>
            </w:r>
            <w:r w:rsidR="00E82442" w:rsidRPr="00924FAE">
              <w:br/>
            </w:r>
            <w:r w:rsidR="00E82442" w:rsidRPr="009E5B92">
              <w:rPr>
                <w:b/>
              </w:rPr>
              <w:t>CIF:</w:t>
            </w:r>
            <w:r w:rsidR="00E82442" w:rsidRPr="00924FAE">
              <w:t xml:space="preserve"> B90210014</w:t>
            </w:r>
            <w:r w:rsidR="00E82442" w:rsidRPr="00924FAE">
              <w:br/>
            </w:r>
            <w:r w:rsidR="00E82442" w:rsidRPr="0071176C">
              <w:rPr>
                <w:b/>
              </w:rPr>
              <w:t>D</w:t>
            </w:r>
            <w:r w:rsidR="0071176C" w:rsidRPr="0071176C">
              <w:rPr>
                <w:b/>
              </w:rPr>
              <w:t>OMICILIO</w:t>
            </w:r>
            <w:r w:rsidR="00E82442" w:rsidRPr="0071176C">
              <w:rPr>
                <w:b/>
              </w:rPr>
              <w:t>:</w:t>
            </w:r>
            <w:r w:rsidR="00E82442" w:rsidRPr="00924FAE">
              <w:t xml:space="preserve"> C/ Juan Díaz de Solís, 24A. </w:t>
            </w:r>
            <w:r w:rsidR="00E82442">
              <w:t>(41010-Sevilla)</w:t>
            </w:r>
          </w:p>
          <w:p w:rsidR="00E82442" w:rsidRDefault="00E82442" w:rsidP="0066371C"/>
        </w:tc>
        <w:tc>
          <w:tcPr>
            <w:tcW w:w="5533" w:type="dxa"/>
          </w:tcPr>
          <w:p w:rsidR="00E82442" w:rsidRPr="00BA0C07" w:rsidRDefault="00E82442" w:rsidP="0066371C">
            <w:pPr>
              <w:pStyle w:val="Ttulo1"/>
              <w:outlineLvl w:val="0"/>
            </w:pPr>
            <w:r>
              <w:t>COMPRADOR</w:t>
            </w:r>
            <w:r w:rsidRPr="00BA0C07">
              <w:t>:</w:t>
            </w:r>
          </w:p>
          <w:p w:rsidR="00E82442" w:rsidRPr="00924FAE" w:rsidRDefault="0071176C" w:rsidP="0066371C">
            <w:r w:rsidRPr="009E5B92">
              <w:rPr>
                <w:b/>
              </w:rPr>
              <w:t>NOMBRE</w:t>
            </w:r>
            <w:r w:rsidR="009E5B92" w:rsidRPr="009E5B92">
              <w:rPr>
                <w:b/>
              </w:rPr>
              <w:t>:</w:t>
            </w:r>
            <w:r>
              <w:t xml:space="preserve"> </w:t>
            </w:r>
            <w:r w:rsidR="003D6046">
              <w:t>CAROLINE KORSAA ANDERSEN</w:t>
            </w:r>
            <w:r w:rsidR="00E82442" w:rsidRPr="00924FAE">
              <w:br/>
            </w:r>
            <w:r w:rsidR="003D6046">
              <w:rPr>
                <w:b/>
              </w:rPr>
              <w:t>NIE</w:t>
            </w:r>
            <w:r w:rsidR="00E82442" w:rsidRPr="009E5B92">
              <w:rPr>
                <w:b/>
              </w:rPr>
              <w:t>:</w:t>
            </w:r>
            <w:r w:rsidR="009E5B92">
              <w:t xml:space="preserve"> </w:t>
            </w:r>
            <w:r w:rsidR="003D6046">
              <w:t>Y6479800R</w:t>
            </w:r>
            <w:r w:rsidR="00E82442" w:rsidRPr="00924FAE">
              <w:t xml:space="preserve"> </w:t>
            </w:r>
            <w:r w:rsidR="00E82442" w:rsidRPr="00924FAE">
              <w:br/>
            </w:r>
            <w:r w:rsidR="00E82442" w:rsidRPr="009E5B92">
              <w:rPr>
                <w:b/>
              </w:rPr>
              <w:t>D</w:t>
            </w:r>
            <w:r w:rsidRPr="009E5B92">
              <w:rPr>
                <w:b/>
              </w:rPr>
              <w:t>OMICILIO</w:t>
            </w:r>
            <w:r w:rsidR="00E82442" w:rsidRPr="009E5B92">
              <w:rPr>
                <w:b/>
              </w:rPr>
              <w:t>:</w:t>
            </w:r>
            <w:r w:rsidR="00E82442" w:rsidRPr="00924FAE">
              <w:t xml:space="preserve"> </w:t>
            </w:r>
            <w:r>
              <w:t xml:space="preserve">Dirección </w:t>
            </w:r>
            <w:r w:rsidR="00E82442">
              <w:t>(</w:t>
            </w:r>
            <w:r>
              <w:t>CP</w:t>
            </w:r>
            <w:r w:rsidR="00E82442">
              <w:t>-</w:t>
            </w:r>
            <w:r>
              <w:t>Población</w:t>
            </w:r>
            <w:r w:rsidR="00E82442" w:rsidRPr="00924FAE">
              <w:t>)</w:t>
            </w:r>
          </w:p>
          <w:p w:rsidR="00E82442" w:rsidRPr="00924FAE" w:rsidRDefault="00E82442" w:rsidP="0066371C"/>
        </w:tc>
      </w:tr>
    </w:tbl>
    <w:p w:rsidR="00E82442" w:rsidRPr="00924FAE" w:rsidRDefault="00E82442" w:rsidP="00E82442">
      <w:pPr>
        <w:pStyle w:val="Ttulo1"/>
      </w:pPr>
      <w:r>
        <w:t>DATOS DE LA RESERVA</w:t>
      </w:r>
      <w:r w:rsidRPr="00924FAE">
        <w:t>:</w:t>
      </w:r>
    </w:p>
    <w:p w:rsidR="00E82442" w:rsidRDefault="00E82442" w:rsidP="00E82442">
      <w:r w:rsidRPr="00BA0C07">
        <w:rPr>
          <w:b/>
        </w:rPr>
        <w:t>FECHA:</w:t>
      </w:r>
      <w:r w:rsidR="001629AC">
        <w:t xml:space="preserve"> 2</w:t>
      </w:r>
      <w:r w:rsidRPr="00BA0C07">
        <w:t>6/</w:t>
      </w:r>
      <w:r w:rsidR="001629AC">
        <w:t>10</w:t>
      </w:r>
      <w:r w:rsidRPr="00BA0C07">
        <w:t>/2025</w:t>
      </w:r>
    </w:p>
    <w:p w:rsidR="00E82442" w:rsidRDefault="00E82442" w:rsidP="00E82442">
      <w:r w:rsidRPr="00BA0C07">
        <w:rPr>
          <w:b/>
        </w:rPr>
        <w:t>IMPORTE</w:t>
      </w:r>
      <w:r>
        <w:rPr>
          <w:b/>
        </w:rPr>
        <w:t xml:space="preserve"> DE LA RESERVA</w:t>
      </w:r>
      <w:r w:rsidRPr="00BA0C07">
        <w:rPr>
          <w:b/>
        </w:rPr>
        <w:t>:</w:t>
      </w:r>
      <w:r>
        <w:t xml:space="preserve"> 500 € (</w:t>
      </w:r>
      <w:r w:rsidRPr="00AD35A2">
        <w:t>que se imputará al precio final de la compraventa.</w:t>
      </w:r>
      <w:r>
        <w:t>)</w:t>
      </w:r>
    </w:p>
    <w:p w:rsidR="00DA643D" w:rsidRDefault="00DA643D" w:rsidP="00E82442">
      <w:r w:rsidRPr="00DA643D">
        <w:rPr>
          <w:b/>
        </w:rPr>
        <w:t>IBAN:</w:t>
      </w:r>
      <w:r>
        <w:t xml:space="preserve"> ES4</w:t>
      </w:r>
      <w:r w:rsidR="00F3512F">
        <w:t>2</w:t>
      </w:r>
      <w:r>
        <w:t xml:space="preserve"> 0182 6647 </w:t>
      </w:r>
      <w:r w:rsidR="00F3512F">
        <w:t>2801 0150 7654</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390"/>
      </w:tblGrid>
      <w:tr w:rsidR="00E82442" w:rsidRPr="00BA0C07" w:rsidTr="0066371C">
        <w:tc>
          <w:tcPr>
            <w:tcW w:w="4390" w:type="dxa"/>
          </w:tcPr>
          <w:p w:rsidR="00E82442" w:rsidRPr="00924FAE" w:rsidRDefault="00E82442" w:rsidP="0066371C"/>
        </w:tc>
        <w:tc>
          <w:tcPr>
            <w:tcW w:w="4390" w:type="dxa"/>
          </w:tcPr>
          <w:p w:rsidR="00E82442" w:rsidRPr="00924FAE" w:rsidRDefault="00E82442" w:rsidP="0066371C"/>
        </w:tc>
      </w:tr>
    </w:tbl>
    <w:p w:rsidR="00E82442" w:rsidRPr="00924FAE" w:rsidRDefault="00E82442" w:rsidP="00E82442">
      <w:pPr>
        <w:pStyle w:val="Ttulo1"/>
      </w:pPr>
      <w:r w:rsidRPr="00924FAE">
        <w:t xml:space="preserve">DATOS DEL VEHÍCULO </w:t>
      </w:r>
      <w:r>
        <w:t>RESERVADO</w:t>
      </w:r>
      <w:r w:rsidRPr="00924FAE">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390"/>
      </w:tblGrid>
      <w:tr w:rsidR="00E82442" w:rsidRPr="00BA0C07" w:rsidTr="0066371C">
        <w:tc>
          <w:tcPr>
            <w:tcW w:w="4390" w:type="dxa"/>
          </w:tcPr>
          <w:p w:rsidR="00E82442" w:rsidRPr="00924FAE" w:rsidRDefault="00E82442" w:rsidP="003D6046">
            <w:r w:rsidRPr="00924FAE">
              <w:rPr>
                <w:b/>
              </w:rPr>
              <w:t>Marca:</w:t>
            </w:r>
            <w:r w:rsidRPr="00924FAE">
              <w:t xml:space="preserve"> </w:t>
            </w:r>
            <w:r w:rsidR="003D6046">
              <w:t>JEEP</w:t>
            </w:r>
            <w:r w:rsidRPr="00924FAE">
              <w:br/>
            </w:r>
            <w:r w:rsidRPr="00924FAE">
              <w:rPr>
                <w:b/>
              </w:rPr>
              <w:t>Modelo:</w:t>
            </w:r>
            <w:r w:rsidRPr="00924FAE">
              <w:t xml:space="preserve"> </w:t>
            </w:r>
            <w:r w:rsidR="003D6046">
              <w:t>A</w:t>
            </w:r>
            <w:r w:rsidR="003D6046">
              <w:t>VENGER</w:t>
            </w:r>
            <w:r w:rsidR="00972434">
              <w:t xml:space="preserve"> 1.2 SUMMIT 74KW</w:t>
            </w:r>
            <w:bookmarkStart w:id="0" w:name="_GoBack"/>
            <w:bookmarkEnd w:id="0"/>
            <w:r w:rsidRPr="00924FAE">
              <w:br/>
            </w:r>
            <w:r w:rsidRPr="00924FAE">
              <w:rPr>
                <w:b/>
              </w:rPr>
              <w:t>Matrícula:</w:t>
            </w:r>
            <w:r w:rsidRPr="00924FAE">
              <w:t xml:space="preserve"> </w:t>
            </w:r>
            <w:r w:rsidR="003D6046">
              <w:t>7832MLX</w:t>
            </w:r>
            <w:r>
              <w:br/>
            </w:r>
            <w:r w:rsidRPr="00AD35A2">
              <w:rPr>
                <w:b/>
              </w:rPr>
              <w:t xml:space="preserve">Importe de venta </w:t>
            </w:r>
            <w:r w:rsidR="00D41477">
              <w:rPr>
                <w:b/>
              </w:rPr>
              <w:t>al contado</w:t>
            </w:r>
            <w:r w:rsidRPr="00AD35A2">
              <w:rPr>
                <w:b/>
              </w:rPr>
              <w:t>:</w:t>
            </w:r>
            <w:r>
              <w:t xml:space="preserve"> </w:t>
            </w:r>
            <w:r w:rsidR="00D41477">
              <w:t>22.500</w:t>
            </w:r>
            <w:r>
              <w:t xml:space="preserve"> €</w:t>
            </w:r>
          </w:p>
        </w:tc>
        <w:tc>
          <w:tcPr>
            <w:tcW w:w="4390" w:type="dxa"/>
          </w:tcPr>
          <w:p w:rsidR="00E82442" w:rsidRDefault="00E82442" w:rsidP="0066371C">
            <w:r w:rsidRPr="00924FAE">
              <w:rPr>
                <w:b/>
              </w:rPr>
              <w:t>Bastidor (VIN):</w:t>
            </w:r>
            <w:r w:rsidRPr="00924FAE">
              <w:t xml:space="preserve"> </w:t>
            </w:r>
            <w:r w:rsidR="003D6046">
              <w:t>ZAC5JACL6PJK40463</w:t>
            </w:r>
            <w:r w:rsidRPr="00924FAE">
              <w:br/>
            </w:r>
            <w:r w:rsidRPr="00924FAE">
              <w:rPr>
                <w:b/>
              </w:rPr>
              <w:t>Color</w:t>
            </w:r>
            <w:r w:rsidRPr="00924FAE">
              <w:t xml:space="preserve">: </w:t>
            </w:r>
            <w:r w:rsidR="003D6046">
              <w:t>BLANCO</w:t>
            </w:r>
          </w:p>
          <w:p w:rsidR="00E82442" w:rsidRPr="00924FAE" w:rsidRDefault="00E82442" w:rsidP="003D6046">
            <w:r w:rsidRPr="00924FAE">
              <w:rPr>
                <w:b/>
              </w:rPr>
              <w:t>Kilometraje:</w:t>
            </w:r>
            <w:r w:rsidRPr="00924FAE">
              <w:t xml:space="preserve"> </w:t>
            </w:r>
            <w:r w:rsidR="003D6046">
              <w:t>31467</w:t>
            </w:r>
          </w:p>
        </w:tc>
      </w:tr>
    </w:tbl>
    <w:p w:rsidR="00E82442" w:rsidRDefault="00E82442" w:rsidP="00E82442">
      <w:pPr>
        <w:pStyle w:val="Ttulo1"/>
      </w:pPr>
    </w:p>
    <w:p w:rsidR="00E82442" w:rsidRPr="00924FAE" w:rsidRDefault="00E82442" w:rsidP="00E82442">
      <w:pPr>
        <w:pStyle w:val="Ttulo1"/>
      </w:pPr>
      <w:r w:rsidRPr="00924FAE">
        <w:t xml:space="preserve">CONDICIONES DE </w:t>
      </w:r>
      <w:r>
        <w:t>LA RESERVA</w:t>
      </w:r>
      <w:r w:rsidRPr="00924FAE">
        <w:t>:</w:t>
      </w:r>
    </w:p>
    <w:p w:rsidR="005E6BBF" w:rsidRDefault="00BE664F" w:rsidP="00E82442">
      <w:pPr>
        <w:jc w:val="both"/>
      </w:pPr>
      <w:r>
        <w:t>EL COMPRADOR conoce y acepta el estado actual del vehículo en cuanto a su estado, kilometraje, tiempo de matriculación y garantía.</w:t>
      </w:r>
    </w:p>
    <w:p w:rsidR="00BE664F" w:rsidRDefault="00BE664F" w:rsidP="00E82442">
      <w:pPr>
        <w:jc w:val="both"/>
      </w:pPr>
    </w:p>
    <w:p w:rsidR="00DD0499" w:rsidRPr="00DD0499" w:rsidRDefault="00E82442" w:rsidP="005E6BBF">
      <w:pPr>
        <w:jc w:val="both"/>
      </w:pPr>
      <w:r w:rsidRPr="00AD35A2">
        <w:t xml:space="preserve">EL VENDEDOR </w:t>
      </w:r>
      <w:r>
        <w:t xml:space="preserve">se compromete </w:t>
      </w:r>
      <w:r w:rsidRPr="00AD35A2">
        <w:t xml:space="preserve">a no ofrecer ni vender </w:t>
      </w:r>
      <w:r>
        <w:t>el</w:t>
      </w:r>
      <w:r w:rsidRPr="00AD35A2">
        <w:t xml:space="preserve"> vehículo </w:t>
      </w:r>
      <w:r>
        <w:t xml:space="preserve">reservado </w:t>
      </w:r>
      <w:r w:rsidRPr="00AD35A2">
        <w:t xml:space="preserve">a terceros durante el plazo </w:t>
      </w:r>
      <w:r>
        <w:t xml:space="preserve">de </w:t>
      </w:r>
      <w:r w:rsidR="006F2082">
        <w:t>48 horas</w:t>
      </w:r>
      <w:r>
        <w:t xml:space="preserve"> a contar a partir de la fecha de reserva indicada</w:t>
      </w:r>
      <w:r w:rsidRPr="00AD35A2">
        <w:t>.</w:t>
      </w:r>
      <w:r>
        <w:t xml:space="preserve"> Si durante dicho plazo no se for</w:t>
      </w:r>
      <w:r w:rsidR="005E6BBF">
        <w:t>malizase la compra del vehículo p</w:t>
      </w:r>
      <w:r>
        <w:t>or</w:t>
      </w:r>
      <w:r w:rsidRPr="005B1F33">
        <w:t xml:space="preserve"> desistimiento por parte de EL COMPRADOR, </w:t>
      </w:r>
      <w:r>
        <w:t xml:space="preserve">éste </w:t>
      </w:r>
      <w:r w:rsidRPr="005B1F33">
        <w:t>perderá la cantidad entregada.</w:t>
      </w:r>
    </w:p>
    <w:sectPr w:rsidR="00DD0499" w:rsidRPr="00DD0499" w:rsidSect="00E82442">
      <w:footerReference w:type="default" r:id="rId8"/>
      <w:pgSz w:w="11906" w:h="16838" w:code="9"/>
      <w:pgMar w:top="284" w:right="1133" w:bottom="720" w:left="936" w:header="0" w:footer="0"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04C5" w:rsidRDefault="001704C5">
      <w:r>
        <w:separator/>
      </w:r>
    </w:p>
    <w:p w:rsidR="001704C5" w:rsidRDefault="001704C5"/>
  </w:endnote>
  <w:endnote w:type="continuationSeparator" w:id="0">
    <w:p w:rsidR="001704C5" w:rsidRDefault="001704C5">
      <w:r>
        <w:continuationSeparator/>
      </w:r>
    </w:p>
    <w:p w:rsidR="001704C5" w:rsidRDefault="001704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val="0"/>
        <w:noProof/>
        <w:color w:val="2E1D2D"/>
        <w:sz w:val="24"/>
      </w:rPr>
      <w:id w:val="1777293245"/>
      <w:docPartObj>
        <w:docPartGallery w:val="Page Numbers (Bottom of Page)"/>
        <w:docPartUnique/>
      </w:docPartObj>
    </w:sdtPr>
    <w:sdtEndPr/>
    <w:sdtContent>
      <w:p w:rsidR="00DA643D" w:rsidRDefault="00DA643D" w:rsidP="00DA643D">
        <w:pPr>
          <w:pStyle w:val="Textodestacado"/>
          <w:jc w:val="center"/>
        </w:pPr>
        <w:r w:rsidRPr="004C6F04">
          <w:t>Firma del vendedor</w:t>
        </w:r>
        <w:r w:rsidRPr="004C6F04">
          <w:tab/>
        </w:r>
        <w:r w:rsidRPr="004C6F04">
          <w:tab/>
        </w:r>
        <w:r w:rsidRPr="004C6F04">
          <w:tab/>
        </w:r>
        <w:r w:rsidRPr="004C6F04">
          <w:tab/>
        </w:r>
        <w:r w:rsidRPr="004C6F04">
          <w:tab/>
          <w:t>Firma del comprador</w:t>
        </w:r>
      </w:p>
      <w:p w:rsidR="00DA643D" w:rsidRDefault="00DA643D" w:rsidP="00DA643D">
        <w:pPr>
          <w:pStyle w:val="Piedepgina"/>
          <w:jc w:val="center"/>
          <w:rPr>
            <w:noProof/>
          </w:rPr>
        </w:pPr>
      </w:p>
      <w:p w:rsidR="00DA643D" w:rsidRDefault="00DA643D" w:rsidP="00DA643D">
        <w:pPr>
          <w:pStyle w:val="Piedepgina"/>
          <w:jc w:val="center"/>
          <w:rPr>
            <w:noProof/>
            <w:color w:val="801D3A"/>
            <w:sz w:val="20"/>
            <w:szCs w:val="20"/>
          </w:rPr>
        </w:pPr>
        <w:r w:rsidRPr="00621F53">
          <w:rPr>
            <w:noProof/>
            <w:color w:val="801D3A"/>
            <w:sz w:val="20"/>
            <w:szCs w:val="20"/>
          </w:rPr>
          <w:t>Gastos de cambio de titularidad y preparación del vehículo (390 € IVA incluido) no incluidos en el precio</w:t>
        </w:r>
      </w:p>
      <w:p w:rsidR="00DA643D" w:rsidRPr="00621F53" w:rsidRDefault="00DA643D" w:rsidP="00DA643D">
        <w:pPr>
          <w:pStyle w:val="Piedepgina"/>
          <w:jc w:val="center"/>
          <w:rPr>
            <w:noProof/>
            <w:color w:val="801D3A"/>
            <w:sz w:val="20"/>
            <w:szCs w:val="20"/>
          </w:rPr>
        </w:pPr>
      </w:p>
      <w:p w:rsidR="00DA643D" w:rsidRPr="00A51391" w:rsidRDefault="00DA643D" w:rsidP="00DA643D">
        <w:pPr>
          <w:pStyle w:val="Piedepgina"/>
          <w:jc w:val="center"/>
          <w:rPr>
            <w:noProof/>
            <w:color w:val="801D3A"/>
            <w:sz w:val="12"/>
            <w:szCs w:val="12"/>
          </w:rPr>
        </w:pPr>
        <w:r w:rsidRPr="00A51391">
          <w:rPr>
            <w:noProof/>
            <w:color w:val="801D3A"/>
            <w:sz w:val="12"/>
            <w:szCs w:val="12"/>
          </w:rPr>
          <w:t xml:space="preserve">Si la entidad financiera no aceptase el crédito, la cantidad entregada como reserva le será devuelta al Comprador. Solicitud de reserva para la compra del vehículo descrito en esta página válida salvo error u omisión. Reserva válida </w:t>
        </w:r>
        <w:r w:rsidR="00BE664F">
          <w:rPr>
            <w:noProof/>
            <w:color w:val="801D3A"/>
            <w:sz w:val="12"/>
            <w:szCs w:val="12"/>
          </w:rPr>
          <w:t>durante 48 horas desde la fecha de la reserva</w:t>
        </w:r>
        <w:r w:rsidRPr="00A51391">
          <w:rPr>
            <w:noProof/>
            <w:color w:val="801D3A"/>
            <w:sz w:val="12"/>
            <w:szCs w:val="12"/>
          </w:rPr>
          <w:t>. Si en ese plazo no se abona el vehículo, el Vendedor podrá cancelar la operación y quedarse con cantidad entregada como reserva en concepto de indemnización. Los datos contenidos en este documento serán incorporados al fichero de datos de Rangel &amp; Serrano, S.L., pudiendo ser utilizados para fines comerciales. Podrá ejercer los derechos de oposición, acceso, modificación, rectificación y cancelación de sus datos según lo dispuesto en el Reglamento Europeo 2016/679 General de Protección de Datos</w:t>
        </w:r>
      </w:p>
      <w:p w:rsidR="00DA643D" w:rsidRDefault="00DA643D">
        <w:pPr>
          <w:pStyle w:val="Piedepgina"/>
          <w:jc w:val="center"/>
          <w:rPr>
            <w:noProof/>
          </w:rPr>
        </w:pPr>
      </w:p>
      <w:p w:rsidR="009F0378" w:rsidRPr="000B77AF" w:rsidRDefault="009F0378">
        <w:pPr>
          <w:pStyle w:val="Piedepgina"/>
          <w:jc w:val="center"/>
          <w:rPr>
            <w:b/>
            <w:noProof/>
            <w:color w:val="801D3A"/>
            <w:sz w:val="20"/>
            <w:szCs w:val="20"/>
          </w:rPr>
        </w:pPr>
        <w:r w:rsidRPr="000B77AF">
          <w:rPr>
            <w:b/>
            <w:noProof/>
            <w:color w:val="801D3A"/>
            <w:sz w:val="20"/>
            <w:szCs w:val="20"/>
          </w:rPr>
          <w:t>Rangel &amp; Serrano</w:t>
        </w:r>
        <w:r w:rsidR="000B77AF" w:rsidRPr="000B77AF">
          <w:rPr>
            <w:b/>
            <w:noProof/>
            <w:color w:val="801D3A"/>
            <w:sz w:val="20"/>
            <w:szCs w:val="20"/>
          </w:rPr>
          <w:t>, S.L.</w:t>
        </w:r>
      </w:p>
      <w:p w:rsidR="000B77AF" w:rsidRPr="000B77AF" w:rsidRDefault="000B77AF">
        <w:pPr>
          <w:pStyle w:val="Piedepgina"/>
          <w:jc w:val="center"/>
          <w:rPr>
            <w:noProof/>
            <w:sz w:val="16"/>
            <w:szCs w:val="16"/>
          </w:rPr>
        </w:pPr>
        <w:r w:rsidRPr="000B77AF">
          <w:rPr>
            <w:noProof/>
            <w:sz w:val="16"/>
            <w:szCs w:val="16"/>
          </w:rPr>
          <w:t xml:space="preserve">Telf.: 662 26 12 51. Web: </w:t>
        </w:r>
        <w:hyperlink r:id="rId1" w:history="1">
          <w:r w:rsidRPr="000B77AF">
            <w:rPr>
              <w:rStyle w:val="Hipervnculo"/>
              <w:noProof/>
              <w:color w:val="2E1D2D"/>
              <w:sz w:val="16"/>
              <w:szCs w:val="16"/>
            </w:rPr>
            <w:t>www.rangelyserrano.com</w:t>
          </w:r>
        </w:hyperlink>
        <w:r w:rsidRPr="000B77AF">
          <w:rPr>
            <w:noProof/>
            <w:sz w:val="16"/>
            <w:szCs w:val="16"/>
          </w:rPr>
          <w:t xml:space="preserve"> Email: </w:t>
        </w:r>
        <w:hyperlink r:id="rId2" w:history="1">
          <w:r w:rsidRPr="000B77AF">
            <w:rPr>
              <w:rStyle w:val="Hipervnculo"/>
              <w:noProof/>
              <w:color w:val="2E1D2D"/>
              <w:sz w:val="16"/>
              <w:szCs w:val="16"/>
            </w:rPr>
            <w:t>info@rangelyserrano.com</w:t>
          </w:r>
        </w:hyperlink>
      </w:p>
      <w:p w:rsidR="009F0378" w:rsidRPr="000B77AF" w:rsidRDefault="009F0378">
        <w:pPr>
          <w:pStyle w:val="Piedepgina"/>
          <w:jc w:val="center"/>
          <w:rPr>
            <w:noProof/>
          </w:rPr>
        </w:pPr>
        <w:r w:rsidRPr="000B77AF">
          <w:rPr>
            <w:noProof/>
            <w:sz w:val="16"/>
            <w:szCs w:val="16"/>
          </w:rPr>
          <w:t>Avda. Condes San Isidro. Edi</w:t>
        </w:r>
        <w:r w:rsidR="000B77AF">
          <w:rPr>
            <w:noProof/>
            <w:sz w:val="16"/>
            <w:szCs w:val="16"/>
          </w:rPr>
          <w:t>f</w:t>
        </w:r>
        <w:r w:rsidRPr="000B77AF">
          <w:rPr>
            <w:noProof/>
            <w:sz w:val="16"/>
            <w:szCs w:val="16"/>
          </w:rPr>
          <w:t>. Oviedo 1, Local 5</w:t>
        </w:r>
        <w:r w:rsidR="000B77AF" w:rsidRPr="000B77AF">
          <w:rPr>
            <w:noProof/>
            <w:sz w:val="16"/>
            <w:szCs w:val="16"/>
          </w:rPr>
          <w:t xml:space="preserve">. </w:t>
        </w:r>
        <w:r w:rsidRPr="000B77AF">
          <w:rPr>
            <w:noProof/>
            <w:sz w:val="16"/>
            <w:szCs w:val="16"/>
          </w:rPr>
          <w:t>29640 – Fuengirola (Málaga)</w:t>
        </w:r>
      </w:p>
      <w:p w:rsidR="00DF027C" w:rsidRPr="00FF5AFA" w:rsidRDefault="00DF027C">
        <w:pPr>
          <w:pStyle w:val="Piedepgina"/>
          <w:jc w:val="center"/>
          <w:rPr>
            <w:noProof/>
            <w:color w:val="801D3A"/>
          </w:rPr>
        </w:pPr>
        <w:r w:rsidRPr="00FF5AFA">
          <w:rPr>
            <w:noProof/>
            <w:color w:val="801D3A"/>
            <w:sz w:val="22"/>
            <w:lang w:bidi="es-ES"/>
          </w:rPr>
          <w:fldChar w:fldCharType="begin"/>
        </w:r>
        <w:r w:rsidRPr="00FF5AFA">
          <w:rPr>
            <w:noProof/>
            <w:color w:val="801D3A"/>
            <w:sz w:val="22"/>
            <w:lang w:bidi="es-ES"/>
          </w:rPr>
          <w:instrText xml:space="preserve"> PAGE   \* MERGEFORMAT </w:instrText>
        </w:r>
        <w:r w:rsidRPr="00FF5AFA">
          <w:rPr>
            <w:noProof/>
            <w:color w:val="801D3A"/>
            <w:sz w:val="22"/>
            <w:lang w:bidi="es-ES"/>
          </w:rPr>
          <w:fldChar w:fldCharType="separate"/>
        </w:r>
        <w:r w:rsidR="00972434">
          <w:rPr>
            <w:noProof/>
            <w:color w:val="801D3A"/>
            <w:sz w:val="22"/>
            <w:lang w:bidi="es-ES"/>
          </w:rPr>
          <w:t>1</w:t>
        </w:r>
        <w:r w:rsidRPr="00FF5AFA">
          <w:rPr>
            <w:noProof/>
            <w:color w:val="801D3A"/>
            <w:sz w:val="22"/>
            <w:lang w:bidi="es-ES"/>
          </w:rPr>
          <w:fldChar w:fldCharType="end"/>
        </w:r>
      </w:p>
    </w:sdtContent>
  </w:sdt>
  <w:p w:rsidR="00DF027C" w:rsidRDefault="00FF5AFA" w:rsidP="00FF5AFA">
    <w:pPr>
      <w:pStyle w:val="Piedepgina"/>
      <w:tabs>
        <w:tab w:val="left" w:pos="2415"/>
      </w:tabs>
      <w:rPr>
        <w:noProof/>
      </w:rPr>
    </w:pP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04C5" w:rsidRDefault="001704C5">
      <w:r>
        <w:separator/>
      </w:r>
    </w:p>
    <w:p w:rsidR="001704C5" w:rsidRDefault="001704C5"/>
  </w:footnote>
  <w:footnote w:type="continuationSeparator" w:id="0">
    <w:p w:rsidR="001704C5" w:rsidRDefault="001704C5">
      <w:r>
        <w:continuationSeparator/>
      </w:r>
    </w:p>
    <w:p w:rsidR="001704C5" w:rsidRDefault="001704C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74BF0"/>
    <w:multiLevelType w:val="hybridMultilevel"/>
    <w:tmpl w:val="D39C9AC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7935A1"/>
    <w:multiLevelType w:val="hybridMultilevel"/>
    <w:tmpl w:val="659EB3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67CF3"/>
    <w:multiLevelType w:val="hybridMultilevel"/>
    <w:tmpl w:val="7092F3A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D94FFD"/>
    <w:multiLevelType w:val="hybridMultilevel"/>
    <w:tmpl w:val="C374D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18775C"/>
    <w:multiLevelType w:val="hybridMultilevel"/>
    <w:tmpl w:val="CCC89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85392D"/>
    <w:multiLevelType w:val="hybridMultilevel"/>
    <w:tmpl w:val="7D8498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4913D0"/>
    <w:multiLevelType w:val="hybridMultilevel"/>
    <w:tmpl w:val="B124595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D7C73DB"/>
    <w:multiLevelType w:val="hybridMultilevel"/>
    <w:tmpl w:val="E46468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EF739A1"/>
    <w:multiLevelType w:val="hybridMultilevel"/>
    <w:tmpl w:val="4D148C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FC7ADE"/>
    <w:multiLevelType w:val="hybridMultilevel"/>
    <w:tmpl w:val="D68C6F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4303C5C"/>
    <w:multiLevelType w:val="multilevel"/>
    <w:tmpl w:val="B20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651AC"/>
    <w:multiLevelType w:val="hybridMultilevel"/>
    <w:tmpl w:val="1758D20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282F19"/>
    <w:multiLevelType w:val="hybridMultilevel"/>
    <w:tmpl w:val="FBE0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806C7B"/>
    <w:multiLevelType w:val="hybridMultilevel"/>
    <w:tmpl w:val="D86E9B3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779DD"/>
    <w:multiLevelType w:val="hybridMultilevel"/>
    <w:tmpl w:val="ECB44DC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0E15501"/>
    <w:multiLevelType w:val="hybridMultilevel"/>
    <w:tmpl w:val="BD54D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24543E9"/>
    <w:multiLevelType w:val="multilevel"/>
    <w:tmpl w:val="FDFC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B42D4"/>
    <w:multiLevelType w:val="hybridMultilevel"/>
    <w:tmpl w:val="24C4C3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587490B"/>
    <w:multiLevelType w:val="hybridMultilevel"/>
    <w:tmpl w:val="F4609A2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FF24F7"/>
    <w:multiLevelType w:val="multilevel"/>
    <w:tmpl w:val="7D0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D4523"/>
    <w:multiLevelType w:val="hybridMultilevel"/>
    <w:tmpl w:val="3E325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03205B4"/>
    <w:multiLevelType w:val="hybridMultilevel"/>
    <w:tmpl w:val="14462F3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C86AC4"/>
    <w:multiLevelType w:val="multilevel"/>
    <w:tmpl w:val="7E982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544A5"/>
    <w:multiLevelType w:val="hybridMultilevel"/>
    <w:tmpl w:val="77BE474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C9C3BE4"/>
    <w:multiLevelType w:val="hybridMultilevel"/>
    <w:tmpl w:val="9B0828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F290D88"/>
    <w:multiLevelType w:val="multilevel"/>
    <w:tmpl w:val="A1E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45629"/>
    <w:multiLevelType w:val="hybridMultilevel"/>
    <w:tmpl w:val="45B6B40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1D93CD2"/>
    <w:multiLevelType w:val="hybridMultilevel"/>
    <w:tmpl w:val="256617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1F43559"/>
    <w:multiLevelType w:val="hybridMultilevel"/>
    <w:tmpl w:val="C30A06B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52E08E2"/>
    <w:multiLevelType w:val="multilevel"/>
    <w:tmpl w:val="CD26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71D5B"/>
    <w:multiLevelType w:val="hybridMultilevel"/>
    <w:tmpl w:val="B352FFD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BD83B83"/>
    <w:multiLevelType w:val="hybridMultilevel"/>
    <w:tmpl w:val="BFC8E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0F84856"/>
    <w:multiLevelType w:val="multilevel"/>
    <w:tmpl w:val="A57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D03D7"/>
    <w:multiLevelType w:val="hybridMultilevel"/>
    <w:tmpl w:val="0334463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53F7789"/>
    <w:multiLevelType w:val="hybridMultilevel"/>
    <w:tmpl w:val="1F18490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5886C09"/>
    <w:multiLevelType w:val="hybridMultilevel"/>
    <w:tmpl w:val="B17A05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7451FA1"/>
    <w:multiLevelType w:val="hybridMultilevel"/>
    <w:tmpl w:val="5888B8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7EC13CA"/>
    <w:multiLevelType w:val="multilevel"/>
    <w:tmpl w:val="CE8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D0DF8"/>
    <w:multiLevelType w:val="hybridMultilevel"/>
    <w:tmpl w:val="1BCA9F0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CA25B29"/>
    <w:multiLevelType w:val="hybridMultilevel"/>
    <w:tmpl w:val="12B037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1440AC"/>
    <w:multiLevelType w:val="hybridMultilevel"/>
    <w:tmpl w:val="72547F3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32929B0"/>
    <w:multiLevelType w:val="hybridMultilevel"/>
    <w:tmpl w:val="248A1C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3E67D4B"/>
    <w:multiLevelType w:val="hybridMultilevel"/>
    <w:tmpl w:val="EEF6D4C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882691D"/>
    <w:multiLevelType w:val="hybridMultilevel"/>
    <w:tmpl w:val="69BEFC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AE455A6"/>
    <w:multiLevelType w:val="hybridMultilevel"/>
    <w:tmpl w:val="1C100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CE831BE"/>
    <w:multiLevelType w:val="hybridMultilevel"/>
    <w:tmpl w:val="ED324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E5B460C"/>
    <w:multiLevelType w:val="hybridMultilevel"/>
    <w:tmpl w:val="1DF82A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4"/>
  </w:num>
  <w:num w:numId="2">
    <w:abstractNumId w:val="17"/>
  </w:num>
  <w:num w:numId="3">
    <w:abstractNumId w:val="20"/>
  </w:num>
  <w:num w:numId="4">
    <w:abstractNumId w:val="31"/>
  </w:num>
  <w:num w:numId="5">
    <w:abstractNumId w:val="46"/>
  </w:num>
  <w:num w:numId="6">
    <w:abstractNumId w:val="45"/>
  </w:num>
  <w:num w:numId="7">
    <w:abstractNumId w:val="5"/>
  </w:num>
  <w:num w:numId="8">
    <w:abstractNumId w:val="1"/>
  </w:num>
  <w:num w:numId="9">
    <w:abstractNumId w:val="7"/>
  </w:num>
  <w:num w:numId="10">
    <w:abstractNumId w:val="27"/>
  </w:num>
  <w:num w:numId="11">
    <w:abstractNumId w:val="4"/>
  </w:num>
  <w:num w:numId="12">
    <w:abstractNumId w:val="19"/>
  </w:num>
  <w:num w:numId="13">
    <w:abstractNumId w:val="32"/>
  </w:num>
  <w:num w:numId="14">
    <w:abstractNumId w:val="29"/>
  </w:num>
  <w:num w:numId="15">
    <w:abstractNumId w:val="25"/>
  </w:num>
  <w:num w:numId="16">
    <w:abstractNumId w:val="16"/>
  </w:num>
  <w:num w:numId="17">
    <w:abstractNumId w:val="22"/>
  </w:num>
  <w:num w:numId="18">
    <w:abstractNumId w:val="10"/>
  </w:num>
  <w:num w:numId="19">
    <w:abstractNumId w:val="37"/>
  </w:num>
  <w:num w:numId="20">
    <w:abstractNumId w:val="34"/>
  </w:num>
  <w:num w:numId="21">
    <w:abstractNumId w:val="35"/>
  </w:num>
  <w:num w:numId="22">
    <w:abstractNumId w:val="43"/>
  </w:num>
  <w:num w:numId="23">
    <w:abstractNumId w:val="3"/>
  </w:num>
  <w:num w:numId="24">
    <w:abstractNumId w:val="9"/>
  </w:num>
  <w:num w:numId="25">
    <w:abstractNumId w:val="30"/>
  </w:num>
  <w:num w:numId="26">
    <w:abstractNumId w:val="39"/>
  </w:num>
  <w:num w:numId="27">
    <w:abstractNumId w:val="42"/>
  </w:num>
  <w:num w:numId="28">
    <w:abstractNumId w:val="2"/>
  </w:num>
  <w:num w:numId="29">
    <w:abstractNumId w:val="13"/>
  </w:num>
  <w:num w:numId="30">
    <w:abstractNumId w:val="18"/>
  </w:num>
  <w:num w:numId="31">
    <w:abstractNumId w:val="36"/>
  </w:num>
  <w:num w:numId="32">
    <w:abstractNumId w:val="14"/>
  </w:num>
  <w:num w:numId="33">
    <w:abstractNumId w:val="41"/>
  </w:num>
  <w:num w:numId="34">
    <w:abstractNumId w:val="11"/>
  </w:num>
  <w:num w:numId="35">
    <w:abstractNumId w:val="28"/>
  </w:num>
  <w:num w:numId="36">
    <w:abstractNumId w:val="0"/>
  </w:num>
  <w:num w:numId="37">
    <w:abstractNumId w:val="26"/>
  </w:num>
  <w:num w:numId="38">
    <w:abstractNumId w:val="6"/>
  </w:num>
  <w:num w:numId="39">
    <w:abstractNumId w:val="12"/>
  </w:num>
  <w:num w:numId="40">
    <w:abstractNumId w:val="24"/>
  </w:num>
  <w:num w:numId="41">
    <w:abstractNumId w:val="21"/>
  </w:num>
  <w:num w:numId="42">
    <w:abstractNumId w:val="40"/>
  </w:num>
  <w:num w:numId="43">
    <w:abstractNumId w:val="38"/>
  </w:num>
  <w:num w:numId="44">
    <w:abstractNumId w:val="23"/>
  </w:num>
  <w:num w:numId="45">
    <w:abstractNumId w:val="33"/>
  </w:num>
  <w:num w:numId="46">
    <w:abstractNumId w:val="8"/>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394"/>
    <w:rsid w:val="0002482E"/>
    <w:rsid w:val="00033208"/>
    <w:rsid w:val="00050324"/>
    <w:rsid w:val="00055CF3"/>
    <w:rsid w:val="000747A0"/>
    <w:rsid w:val="00074D45"/>
    <w:rsid w:val="00074DA6"/>
    <w:rsid w:val="000A0150"/>
    <w:rsid w:val="000A04C8"/>
    <w:rsid w:val="000B77AF"/>
    <w:rsid w:val="000D47B6"/>
    <w:rsid w:val="000E40E7"/>
    <w:rsid w:val="000E63C9"/>
    <w:rsid w:val="000F0026"/>
    <w:rsid w:val="00130E9D"/>
    <w:rsid w:val="00150A6D"/>
    <w:rsid w:val="001629AC"/>
    <w:rsid w:val="0016684A"/>
    <w:rsid w:val="001704C5"/>
    <w:rsid w:val="00176861"/>
    <w:rsid w:val="0018539E"/>
    <w:rsid w:val="00185B35"/>
    <w:rsid w:val="00191C73"/>
    <w:rsid w:val="00194D6C"/>
    <w:rsid w:val="00196212"/>
    <w:rsid w:val="00197273"/>
    <w:rsid w:val="001A47DB"/>
    <w:rsid w:val="001A5008"/>
    <w:rsid w:val="001C1D46"/>
    <w:rsid w:val="001E4875"/>
    <w:rsid w:val="001E63FC"/>
    <w:rsid w:val="001F2BC8"/>
    <w:rsid w:val="001F5F6B"/>
    <w:rsid w:val="00206893"/>
    <w:rsid w:val="00211B5B"/>
    <w:rsid w:val="002324C9"/>
    <w:rsid w:val="00243EBC"/>
    <w:rsid w:val="00245907"/>
    <w:rsid w:val="00246A35"/>
    <w:rsid w:val="002657B9"/>
    <w:rsid w:val="00267414"/>
    <w:rsid w:val="00273316"/>
    <w:rsid w:val="00284348"/>
    <w:rsid w:val="00285838"/>
    <w:rsid w:val="00291A6C"/>
    <w:rsid w:val="002A3FEF"/>
    <w:rsid w:val="002A6692"/>
    <w:rsid w:val="002C0663"/>
    <w:rsid w:val="002C3479"/>
    <w:rsid w:val="002F51F5"/>
    <w:rsid w:val="00312137"/>
    <w:rsid w:val="003121D4"/>
    <w:rsid w:val="0031585D"/>
    <w:rsid w:val="00324199"/>
    <w:rsid w:val="00330359"/>
    <w:rsid w:val="0033762F"/>
    <w:rsid w:val="00360494"/>
    <w:rsid w:val="00366C7E"/>
    <w:rsid w:val="00370FBB"/>
    <w:rsid w:val="00384EA3"/>
    <w:rsid w:val="00386153"/>
    <w:rsid w:val="003949F9"/>
    <w:rsid w:val="003A1402"/>
    <w:rsid w:val="003A39A1"/>
    <w:rsid w:val="003B3C0F"/>
    <w:rsid w:val="003B5BC7"/>
    <w:rsid w:val="003C2191"/>
    <w:rsid w:val="003D3863"/>
    <w:rsid w:val="003D6046"/>
    <w:rsid w:val="004110DE"/>
    <w:rsid w:val="00420391"/>
    <w:rsid w:val="00426D1E"/>
    <w:rsid w:val="004348DB"/>
    <w:rsid w:val="0044042B"/>
    <w:rsid w:val="0044085A"/>
    <w:rsid w:val="00455674"/>
    <w:rsid w:val="004565AC"/>
    <w:rsid w:val="00460F04"/>
    <w:rsid w:val="00473724"/>
    <w:rsid w:val="00483632"/>
    <w:rsid w:val="00487F7A"/>
    <w:rsid w:val="00491B56"/>
    <w:rsid w:val="004B21A5"/>
    <w:rsid w:val="004B76E0"/>
    <w:rsid w:val="004C5067"/>
    <w:rsid w:val="004C56B6"/>
    <w:rsid w:val="004C6F04"/>
    <w:rsid w:val="004D13A8"/>
    <w:rsid w:val="004E5FEE"/>
    <w:rsid w:val="004F78AC"/>
    <w:rsid w:val="005037F0"/>
    <w:rsid w:val="00507855"/>
    <w:rsid w:val="00516A86"/>
    <w:rsid w:val="005236A9"/>
    <w:rsid w:val="005275F6"/>
    <w:rsid w:val="0053258B"/>
    <w:rsid w:val="005359AC"/>
    <w:rsid w:val="005364BF"/>
    <w:rsid w:val="00536D04"/>
    <w:rsid w:val="00572102"/>
    <w:rsid w:val="00576560"/>
    <w:rsid w:val="00583D5A"/>
    <w:rsid w:val="0059760C"/>
    <w:rsid w:val="005A54C9"/>
    <w:rsid w:val="005B61C3"/>
    <w:rsid w:val="005D46EC"/>
    <w:rsid w:val="005E345E"/>
    <w:rsid w:val="005E39C9"/>
    <w:rsid w:val="005E6BBF"/>
    <w:rsid w:val="005F08E3"/>
    <w:rsid w:val="005F1BB0"/>
    <w:rsid w:val="005F308E"/>
    <w:rsid w:val="006215BF"/>
    <w:rsid w:val="006234EF"/>
    <w:rsid w:val="00634162"/>
    <w:rsid w:val="00635CE7"/>
    <w:rsid w:val="006436DD"/>
    <w:rsid w:val="00656C4D"/>
    <w:rsid w:val="006630D2"/>
    <w:rsid w:val="00666E8E"/>
    <w:rsid w:val="006701EB"/>
    <w:rsid w:val="00690389"/>
    <w:rsid w:val="006E5716"/>
    <w:rsid w:val="006F2082"/>
    <w:rsid w:val="0071176C"/>
    <w:rsid w:val="007302B3"/>
    <w:rsid w:val="00730733"/>
    <w:rsid w:val="007309A6"/>
    <w:rsid w:val="00730E3A"/>
    <w:rsid w:val="00736AAF"/>
    <w:rsid w:val="0075521C"/>
    <w:rsid w:val="00765B2A"/>
    <w:rsid w:val="00771192"/>
    <w:rsid w:val="00774EC8"/>
    <w:rsid w:val="00783A34"/>
    <w:rsid w:val="007978C2"/>
    <w:rsid w:val="007C6B52"/>
    <w:rsid w:val="007D16C5"/>
    <w:rsid w:val="007D567B"/>
    <w:rsid w:val="008052D5"/>
    <w:rsid w:val="00831092"/>
    <w:rsid w:val="00835AA4"/>
    <w:rsid w:val="00843BE3"/>
    <w:rsid w:val="0085184C"/>
    <w:rsid w:val="00862FE4"/>
    <w:rsid w:val="0086389A"/>
    <w:rsid w:val="008678B5"/>
    <w:rsid w:val="0087153F"/>
    <w:rsid w:val="008753B9"/>
    <w:rsid w:val="0087605E"/>
    <w:rsid w:val="008941AE"/>
    <w:rsid w:val="008B1FEE"/>
    <w:rsid w:val="008C3256"/>
    <w:rsid w:val="008D3DCD"/>
    <w:rsid w:val="008D787D"/>
    <w:rsid w:val="008E7F21"/>
    <w:rsid w:val="008F28DF"/>
    <w:rsid w:val="008F60D1"/>
    <w:rsid w:val="00901AA6"/>
    <w:rsid w:val="00903C32"/>
    <w:rsid w:val="009129A6"/>
    <w:rsid w:val="00916B16"/>
    <w:rsid w:val="009173B9"/>
    <w:rsid w:val="00922CF8"/>
    <w:rsid w:val="0093335D"/>
    <w:rsid w:val="0093613E"/>
    <w:rsid w:val="00943026"/>
    <w:rsid w:val="00944850"/>
    <w:rsid w:val="009507F4"/>
    <w:rsid w:val="00957DFA"/>
    <w:rsid w:val="00964F2D"/>
    <w:rsid w:val="00966B81"/>
    <w:rsid w:val="00972434"/>
    <w:rsid w:val="00977F79"/>
    <w:rsid w:val="00984355"/>
    <w:rsid w:val="009925E9"/>
    <w:rsid w:val="009A02BD"/>
    <w:rsid w:val="009C6C0B"/>
    <w:rsid w:val="009C7720"/>
    <w:rsid w:val="009D1394"/>
    <w:rsid w:val="009D50EA"/>
    <w:rsid w:val="009E5B92"/>
    <w:rsid w:val="009F0378"/>
    <w:rsid w:val="00A224A1"/>
    <w:rsid w:val="00A23AFA"/>
    <w:rsid w:val="00A3117D"/>
    <w:rsid w:val="00A31B3E"/>
    <w:rsid w:val="00A532F3"/>
    <w:rsid w:val="00A771C6"/>
    <w:rsid w:val="00A83622"/>
    <w:rsid w:val="00A8489E"/>
    <w:rsid w:val="00A93E9A"/>
    <w:rsid w:val="00AB02A7"/>
    <w:rsid w:val="00AB6429"/>
    <w:rsid w:val="00AC29F3"/>
    <w:rsid w:val="00AD01B6"/>
    <w:rsid w:val="00AD5FAA"/>
    <w:rsid w:val="00B04C88"/>
    <w:rsid w:val="00B171C6"/>
    <w:rsid w:val="00B231E5"/>
    <w:rsid w:val="00B2377B"/>
    <w:rsid w:val="00B26C90"/>
    <w:rsid w:val="00B27BE1"/>
    <w:rsid w:val="00B31AF4"/>
    <w:rsid w:val="00B34CBD"/>
    <w:rsid w:val="00B719BB"/>
    <w:rsid w:val="00B86DEF"/>
    <w:rsid w:val="00BB1EE9"/>
    <w:rsid w:val="00BD37B5"/>
    <w:rsid w:val="00BE308D"/>
    <w:rsid w:val="00BE664F"/>
    <w:rsid w:val="00C02B87"/>
    <w:rsid w:val="00C06774"/>
    <w:rsid w:val="00C139B5"/>
    <w:rsid w:val="00C14AEF"/>
    <w:rsid w:val="00C23E9F"/>
    <w:rsid w:val="00C2472F"/>
    <w:rsid w:val="00C37465"/>
    <w:rsid w:val="00C4086D"/>
    <w:rsid w:val="00C53D78"/>
    <w:rsid w:val="00CA1896"/>
    <w:rsid w:val="00CA1A82"/>
    <w:rsid w:val="00CB27AD"/>
    <w:rsid w:val="00CB5B28"/>
    <w:rsid w:val="00CD7A6B"/>
    <w:rsid w:val="00CE0267"/>
    <w:rsid w:val="00CE12B9"/>
    <w:rsid w:val="00CF022A"/>
    <w:rsid w:val="00CF5371"/>
    <w:rsid w:val="00CF7DA0"/>
    <w:rsid w:val="00D0323A"/>
    <w:rsid w:val="00D03D2F"/>
    <w:rsid w:val="00D0559F"/>
    <w:rsid w:val="00D064B5"/>
    <w:rsid w:val="00D077E9"/>
    <w:rsid w:val="00D41477"/>
    <w:rsid w:val="00D42CB7"/>
    <w:rsid w:val="00D42F4F"/>
    <w:rsid w:val="00D5413D"/>
    <w:rsid w:val="00D570A9"/>
    <w:rsid w:val="00D6535C"/>
    <w:rsid w:val="00D70D02"/>
    <w:rsid w:val="00D770C7"/>
    <w:rsid w:val="00D86945"/>
    <w:rsid w:val="00D90290"/>
    <w:rsid w:val="00D97640"/>
    <w:rsid w:val="00DA5B9B"/>
    <w:rsid w:val="00DA643D"/>
    <w:rsid w:val="00DA67FD"/>
    <w:rsid w:val="00DB04A9"/>
    <w:rsid w:val="00DB2807"/>
    <w:rsid w:val="00DB41C9"/>
    <w:rsid w:val="00DC706A"/>
    <w:rsid w:val="00DD0499"/>
    <w:rsid w:val="00DD152F"/>
    <w:rsid w:val="00DE213F"/>
    <w:rsid w:val="00DE67BD"/>
    <w:rsid w:val="00DF027C"/>
    <w:rsid w:val="00E00A32"/>
    <w:rsid w:val="00E01D9F"/>
    <w:rsid w:val="00E22569"/>
    <w:rsid w:val="00E22ACD"/>
    <w:rsid w:val="00E322A1"/>
    <w:rsid w:val="00E461DC"/>
    <w:rsid w:val="00E620B0"/>
    <w:rsid w:val="00E712ED"/>
    <w:rsid w:val="00E754B7"/>
    <w:rsid w:val="00E81B40"/>
    <w:rsid w:val="00E82442"/>
    <w:rsid w:val="00EA0138"/>
    <w:rsid w:val="00EB0AFF"/>
    <w:rsid w:val="00EC44FA"/>
    <w:rsid w:val="00ED414F"/>
    <w:rsid w:val="00EE3B32"/>
    <w:rsid w:val="00EF1B7D"/>
    <w:rsid w:val="00EF2B81"/>
    <w:rsid w:val="00EF3A52"/>
    <w:rsid w:val="00EF555B"/>
    <w:rsid w:val="00F027BB"/>
    <w:rsid w:val="00F034F3"/>
    <w:rsid w:val="00F05750"/>
    <w:rsid w:val="00F0740A"/>
    <w:rsid w:val="00F11DCF"/>
    <w:rsid w:val="00F162EA"/>
    <w:rsid w:val="00F322A9"/>
    <w:rsid w:val="00F3512F"/>
    <w:rsid w:val="00F448B8"/>
    <w:rsid w:val="00F50B33"/>
    <w:rsid w:val="00F51FAC"/>
    <w:rsid w:val="00F52AF1"/>
    <w:rsid w:val="00F52D27"/>
    <w:rsid w:val="00F7521C"/>
    <w:rsid w:val="00F75B5E"/>
    <w:rsid w:val="00F83527"/>
    <w:rsid w:val="00F84126"/>
    <w:rsid w:val="00F8422F"/>
    <w:rsid w:val="00F8433A"/>
    <w:rsid w:val="00F94E0E"/>
    <w:rsid w:val="00FB0BE7"/>
    <w:rsid w:val="00FD0E90"/>
    <w:rsid w:val="00FD583F"/>
    <w:rsid w:val="00FD7488"/>
    <w:rsid w:val="00FE5669"/>
    <w:rsid w:val="00FF16B4"/>
    <w:rsid w:val="00FF5AFA"/>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2115E2B-BEC3-499C-883D-1A0F1796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27AD"/>
    <w:pPr>
      <w:spacing w:after="0"/>
    </w:pPr>
    <w:rPr>
      <w:rFonts w:ascii="Times New Roman" w:eastAsiaTheme="minorEastAsia" w:hAnsi="Times New Roman"/>
      <w:color w:val="2E1D2D"/>
      <w:szCs w:val="22"/>
    </w:rPr>
  </w:style>
  <w:style w:type="paragraph" w:styleId="Ttulo1">
    <w:name w:val="heading 1"/>
    <w:basedOn w:val="Normal"/>
    <w:link w:val="Ttulo1Car"/>
    <w:uiPriority w:val="4"/>
    <w:qFormat/>
    <w:rsid w:val="00B04C88"/>
    <w:pPr>
      <w:keepNext/>
      <w:spacing w:before="240" w:after="60"/>
      <w:outlineLvl w:val="0"/>
    </w:pPr>
    <w:rPr>
      <w:rFonts w:eastAsiaTheme="majorEastAsia" w:cstheme="majorBidi"/>
      <w:b/>
      <w:color w:val="801D3A"/>
      <w:kern w:val="28"/>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link w:val="Ttulo3Car"/>
    <w:uiPriority w:val="9"/>
    <w:qFormat/>
    <w:rsid w:val="005A54C9"/>
    <w:pPr>
      <w:spacing w:before="100" w:beforeAutospacing="1" w:after="100" w:afterAutospacing="1" w:line="240" w:lineRule="auto"/>
      <w:outlineLvl w:val="2"/>
    </w:pPr>
    <w:rPr>
      <w:rFonts w:eastAsia="Times New Roman" w:cs="Times New Roman"/>
      <w:bCs/>
      <w:color w:val="auto"/>
      <w:sz w:val="27"/>
      <w:szCs w:val="27"/>
      <w:lang w:eastAsia="es-ES"/>
    </w:rPr>
  </w:style>
  <w:style w:type="paragraph" w:styleId="Ttulo4">
    <w:name w:val="heading 4"/>
    <w:basedOn w:val="Normal"/>
    <w:link w:val="Ttulo4Car"/>
    <w:uiPriority w:val="9"/>
    <w:qFormat/>
    <w:rsid w:val="005A54C9"/>
    <w:pPr>
      <w:spacing w:before="100" w:beforeAutospacing="1" w:after="100" w:afterAutospacing="1" w:line="240" w:lineRule="auto"/>
      <w:outlineLvl w:val="3"/>
    </w:pPr>
    <w:rPr>
      <w:rFonts w:eastAsia="Times New Roman" w:cs="Times New Roman"/>
      <w:bCs/>
      <w:color w:val="auto"/>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Puesto">
    <w:name w:val="Title"/>
    <w:basedOn w:val="Normal"/>
    <w:link w:val="PuestoCar"/>
    <w:uiPriority w:val="10"/>
    <w:qFormat/>
    <w:rsid w:val="00D86945"/>
    <w:pPr>
      <w:spacing w:after="200" w:line="240" w:lineRule="auto"/>
    </w:pPr>
    <w:rPr>
      <w:rFonts w:asciiTheme="majorHAnsi" w:eastAsiaTheme="majorEastAsia" w:hAnsiTheme="majorHAnsi" w:cstheme="majorBidi"/>
      <w:bCs/>
      <w:sz w:val="72"/>
      <w:szCs w:val="52"/>
    </w:rPr>
  </w:style>
  <w:style w:type="character" w:customStyle="1" w:styleId="PuestoCar">
    <w:name w:val="Puesto Car"/>
    <w:basedOn w:val="Fuentedeprrafopredeter"/>
    <w:link w:val="Puesto"/>
    <w:uiPriority w:val="10"/>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B04C88"/>
    <w:rPr>
      <w:rFonts w:ascii="Times New Roman" w:eastAsiaTheme="majorEastAsia" w:hAnsi="Times New Roman" w:cstheme="majorBidi"/>
      <w:b/>
      <w:color w:val="801D3A"/>
      <w:kern w:val="28"/>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5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B04C88"/>
    <w:rPr>
      <w:b/>
      <w:color w:val="801D3A"/>
      <w:sz w:val="27"/>
    </w:rPr>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B04C88"/>
    <w:rPr>
      <w:rFonts w:ascii="Times New Roman" w:eastAsiaTheme="minorEastAsia" w:hAnsi="Times New Roman"/>
      <w:b/>
      <w:color w:val="801D3A"/>
      <w:sz w:val="27"/>
      <w:szCs w:val="22"/>
    </w:rPr>
  </w:style>
  <w:style w:type="character" w:styleId="Hipervnculo">
    <w:name w:val="Hyperlink"/>
    <w:basedOn w:val="Fuentedeprrafopredeter"/>
    <w:uiPriority w:val="99"/>
    <w:unhideWhenUsed/>
    <w:rsid w:val="00634162"/>
    <w:rPr>
      <w:color w:val="3592CF" w:themeColor="hyperlink"/>
      <w:u w:val="single"/>
    </w:rPr>
  </w:style>
  <w:style w:type="character" w:customStyle="1" w:styleId="Ttulo3Car">
    <w:name w:val="Título 3 Car"/>
    <w:basedOn w:val="Fuentedeprrafopredeter"/>
    <w:link w:val="Ttulo3"/>
    <w:uiPriority w:val="9"/>
    <w:rsid w:val="005A54C9"/>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5A54C9"/>
    <w:rPr>
      <w:rFonts w:ascii="Times New Roman" w:eastAsia="Times New Roman" w:hAnsi="Times New Roman" w:cs="Times New Roman"/>
      <w:b/>
      <w:bCs/>
      <w:lang w:eastAsia="es-ES"/>
    </w:rPr>
  </w:style>
  <w:style w:type="paragraph" w:styleId="NormalWeb">
    <w:name w:val="Normal (Web)"/>
    <w:basedOn w:val="Normal"/>
    <w:uiPriority w:val="99"/>
    <w:semiHidden/>
    <w:unhideWhenUsed/>
    <w:rsid w:val="005A54C9"/>
    <w:pPr>
      <w:spacing w:before="100" w:beforeAutospacing="1" w:after="100" w:afterAutospacing="1" w:line="240" w:lineRule="auto"/>
    </w:pPr>
    <w:rPr>
      <w:rFonts w:eastAsia="Times New Roman" w:cs="Times New Roman"/>
      <w:b/>
      <w:color w:val="auto"/>
      <w:szCs w:val="24"/>
      <w:lang w:eastAsia="es-ES"/>
    </w:rPr>
  </w:style>
  <w:style w:type="character" w:styleId="Textoennegrita">
    <w:name w:val="Strong"/>
    <w:basedOn w:val="Fuentedeprrafopredeter"/>
    <w:uiPriority w:val="22"/>
    <w:qFormat/>
    <w:rsid w:val="005A54C9"/>
    <w:rPr>
      <w:b/>
      <w:bCs/>
    </w:rPr>
  </w:style>
  <w:style w:type="paragraph" w:styleId="Prrafodelista">
    <w:name w:val="List Paragraph"/>
    <w:basedOn w:val="Normal"/>
    <w:uiPriority w:val="34"/>
    <w:unhideWhenUsed/>
    <w:qFormat/>
    <w:rsid w:val="002A66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8466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rangelyserrano.com" TargetMode="External"/><Relationship Id="rId1" Type="http://schemas.openxmlformats.org/officeDocument/2006/relationships/hyperlink" Target="http://www.rangelyserran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Rangel%20y%20Serrano\Sociedad\Puntos%20revisados.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Puntos revisados.dotx</Template>
  <TotalTime>149</TotalTime>
  <Pages>1</Pages>
  <Words>164</Words>
  <Characters>905</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Francisco</dc:creator>
  <cp:keywords/>
  <cp:lastModifiedBy>José Francisco Rangel Serrano</cp:lastModifiedBy>
  <cp:revision>22</cp:revision>
  <cp:lastPrinted>2025-02-03T19:44:00Z</cp:lastPrinted>
  <dcterms:created xsi:type="dcterms:W3CDTF">2025-02-05T19:15:00Z</dcterms:created>
  <dcterms:modified xsi:type="dcterms:W3CDTF">2025-10-27T12:09:00Z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